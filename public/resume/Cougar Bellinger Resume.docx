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8B68" w14:textId="5F22AE79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2702C8DB" wp14:editId="19BA2D53">
                <wp:simplePos x="0" y="0"/>
                <wp:positionH relativeFrom="page">
                  <wp:posOffset>5172075</wp:posOffset>
                </wp:positionH>
                <wp:positionV relativeFrom="page">
                  <wp:posOffset>408940</wp:posOffset>
                </wp:positionV>
                <wp:extent cx="2524125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8ED9E" w14:textId="403ECF0A" w:rsidR="00F00D23" w:rsidRPr="00862E37" w:rsidRDefault="008801D5" w:rsidP="00862E37">
                            <w:pPr>
                              <w:pStyle w:val="Contactinfo"/>
                            </w:pPr>
                            <w:r>
                              <w:t>520-869-9619</w:t>
                            </w:r>
                          </w:p>
                          <w:p w14:paraId="6BB089AF" w14:textId="21B34D65" w:rsidR="00F00D23" w:rsidRPr="00862E37" w:rsidRDefault="008801D5" w:rsidP="00862E37">
                            <w:pPr>
                              <w:pStyle w:val="Contactinfo"/>
                            </w:pPr>
                            <w:r>
                              <w:t>cougarbellinger@gmail.com</w:t>
                            </w:r>
                          </w:p>
                          <w:p w14:paraId="6E9EF3C1" w14:textId="36334E64" w:rsidR="00F00D23" w:rsidRPr="00862E37" w:rsidRDefault="008801D5" w:rsidP="00862E37">
                            <w:pPr>
                              <w:pStyle w:val="Contactinfo"/>
                            </w:pPr>
                            <w:r>
                              <w:t>Tucson, AZ 85719</w:t>
                            </w:r>
                          </w:p>
                          <w:p w14:paraId="62FA2394" w14:textId="5AAE3CC4" w:rsidR="0055578F" w:rsidRPr="00862E37" w:rsidRDefault="00560E66" w:rsidP="00862E37">
                            <w:pPr>
                              <w:pStyle w:val="Contactinfo"/>
                            </w:pPr>
                            <w:r>
                              <w:t>www.</w:t>
                            </w:r>
                            <w:r w:rsidR="008C4DC5">
                              <w:t>linkedin.com/in/cougar-bellinger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2C8D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07.25pt;margin-top:32.2pt;width:198.75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" filled="f" stroked="f">
                <v:textbox>
                  <w:txbxContent>
                    <w:p w14:paraId="00A8ED9E" w14:textId="403ECF0A" w:rsidR="00F00D23" w:rsidRPr="00862E37" w:rsidRDefault="008801D5" w:rsidP="00862E37">
                      <w:pPr>
                        <w:pStyle w:val="Contactinfo"/>
                      </w:pPr>
                      <w:r>
                        <w:t>520-869-9619</w:t>
                      </w:r>
                    </w:p>
                    <w:p w14:paraId="6BB089AF" w14:textId="21B34D65" w:rsidR="00F00D23" w:rsidRPr="00862E37" w:rsidRDefault="008801D5" w:rsidP="00862E37">
                      <w:pPr>
                        <w:pStyle w:val="Contactinfo"/>
                      </w:pPr>
                      <w:r>
                        <w:t>cougarbellinger@gmail.com</w:t>
                      </w:r>
                    </w:p>
                    <w:p w14:paraId="6E9EF3C1" w14:textId="36334E64" w:rsidR="00F00D23" w:rsidRPr="00862E37" w:rsidRDefault="008801D5" w:rsidP="00862E37">
                      <w:pPr>
                        <w:pStyle w:val="Contactinfo"/>
                      </w:pPr>
                      <w:r>
                        <w:t>Tucson, AZ 85719</w:t>
                      </w:r>
                    </w:p>
                    <w:p w14:paraId="62FA2394" w14:textId="5AAE3CC4" w:rsidR="0055578F" w:rsidRPr="00862E37" w:rsidRDefault="00560E66" w:rsidP="00862E37">
                      <w:pPr>
                        <w:pStyle w:val="Contactinfo"/>
                      </w:pPr>
                      <w:r>
                        <w:t>www.</w:t>
                      </w:r>
                      <w:r w:rsidR="008C4DC5">
                        <w:t>linkedin.com/in/cougar-bellinger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25A7C75D" wp14:editId="1F5E6691">
                <wp:simplePos x="0" y="0"/>
                <wp:positionH relativeFrom="page">
                  <wp:posOffset>4968875</wp:posOffset>
                </wp:positionH>
                <wp:positionV relativeFrom="page">
                  <wp:posOffset>461010</wp:posOffset>
                </wp:positionV>
                <wp:extent cx="178435" cy="795655"/>
                <wp:effectExtent l="0" t="0" r="0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523581" id="Group 11" o:spid="_x0000_s1026" alt="Group of contact info icons" style="position:absolute;margin-left:391.25pt;margin-top:36.3pt;width:14.0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801D5">
        <w:t>Cougar Bellinger</w:t>
      </w:r>
      <w:r w:rsidR="008801D5" w:rsidRPr="00F00D23">
        <w:rPr>
          <w:noProof/>
        </w:rPr>
        <w:t xml:space="preserve"> 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51096196" wp14:editId="6FF19E97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787A0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</w:p>
    <w:p w14:paraId="32275BAB" w14:textId="3A5244AC" w:rsidR="00422775" w:rsidRPr="00422775" w:rsidRDefault="00F00D23" w:rsidP="00422775">
      <w:pPr>
        <w:pStyle w:val="Subtitle"/>
      </w:pPr>
      <w:r w:rsidRPr="00F00D23">
        <w:t>SOFTWARE ENGINEE</w:t>
      </w:r>
      <w:r w:rsidR="00503D27">
        <w:t>r</w:t>
      </w:r>
    </w:p>
    <w:p w14:paraId="59D396D5" w14:textId="26CF04B1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235E04AA" wp14:editId="6FCA986F">
                <wp:simplePos x="0" y="0"/>
                <wp:positionH relativeFrom="page">
                  <wp:posOffset>355600</wp:posOffset>
                </wp:positionH>
                <wp:positionV relativeFrom="page">
                  <wp:posOffset>2603500</wp:posOffset>
                </wp:positionV>
                <wp:extent cx="4754880" cy="462915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462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8A74E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0E97237F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57396F8A" w14:textId="1F236F0B" w:rsidR="00F00D23" w:rsidRPr="00DB7C3E" w:rsidRDefault="00560E66" w:rsidP="0065772F">
                            <w:pPr>
                              <w:pStyle w:val="Heading2"/>
                            </w:pPr>
                            <w:r>
                              <w:t>Co-Founder and Assistant Executive Producer</w:t>
                            </w:r>
                          </w:p>
                          <w:p w14:paraId="5178E802" w14:textId="28974D26" w:rsidR="00F00D23" w:rsidRPr="0065772F" w:rsidRDefault="00560E66" w:rsidP="0065772F">
                            <w:pPr>
                              <w:pStyle w:val="Heading3"/>
                            </w:pPr>
                            <w:r>
                              <w:t>Human Impact Productions | Tucson AZ</w:t>
                            </w:r>
                            <w:r w:rsidR="00F00D23" w:rsidRPr="0065772F">
                              <w:t xml:space="preserve"> | 20</w:t>
                            </w:r>
                            <w:r>
                              <w:t xml:space="preserve">24 </w:t>
                            </w:r>
                            <w:r w:rsidR="00F00D23" w:rsidRPr="0065772F">
                              <w:t>- Present</w:t>
                            </w:r>
                          </w:p>
                          <w:p w14:paraId="104E0C67" w14:textId="77777777" w:rsidR="005C26C9" w:rsidRDefault="005C26C9" w:rsidP="005C26C9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  <w:rPr>
                                <w:rFonts w:asciiTheme="minorHAnsi" w:hAnsi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 w:rsidRPr="005C26C9">
                              <w:rPr>
                                <w:rFonts w:asciiTheme="minorHAnsi" w:hAnsiTheme="minorHAnsi"/>
                                <w:b w:val="0"/>
                                <w:sz w:val="22"/>
                                <w:szCs w:val="22"/>
                              </w:rPr>
                              <w:t>Co-founded a production company focused on STEAM education events; assist with budget management and live technical systems.</w:t>
                            </w:r>
                          </w:p>
                          <w:p w14:paraId="2A025570" w14:textId="5DA14E84" w:rsidR="00F00D23" w:rsidRPr="0065772F" w:rsidRDefault="00560E66" w:rsidP="0065772F">
                            <w:pPr>
                              <w:pStyle w:val="Heading2"/>
                            </w:pPr>
                            <w:r>
                              <w:t>Co-Founder and Producer</w:t>
                            </w:r>
                          </w:p>
                          <w:p w14:paraId="7A83C3D7" w14:textId="29A187F1" w:rsidR="00F00D23" w:rsidRPr="000B296B" w:rsidRDefault="00560E66" w:rsidP="00560E66">
                            <w:pPr>
                              <w:pStyle w:val="Heading3"/>
                            </w:pPr>
                            <w:r>
                              <w:t xml:space="preserve">Arizona Bowl RAAVOLUTION Festival </w:t>
                            </w:r>
                            <w:r w:rsidR="008801D5">
                              <w:t>| Tucson AZ</w:t>
                            </w:r>
                            <w:r w:rsidR="00F00D23" w:rsidRPr="0065772F">
                              <w:t xml:space="preserve"> | 20</w:t>
                            </w:r>
                            <w:r>
                              <w:t>16</w:t>
                            </w:r>
                            <w:r w:rsidR="008801D5">
                              <w:t xml:space="preserve"> </w:t>
                            </w:r>
                            <w:r w:rsidR="000C238A">
                              <w:t>–</w:t>
                            </w:r>
                            <w:r w:rsidR="00F00D23" w:rsidRPr="0065772F">
                              <w:t xml:space="preserve"> </w:t>
                            </w:r>
                            <w:r w:rsidR="005C26C9">
                              <w:t>2025</w:t>
                            </w:r>
                            <w:r w:rsidR="000C238A">
                              <w:t xml:space="preserve"> (Yearly event)</w:t>
                            </w:r>
                          </w:p>
                          <w:p w14:paraId="59CC9A14" w14:textId="4377A683" w:rsidR="00F00D23" w:rsidRPr="006C054F" w:rsidRDefault="000C238A" w:rsidP="008C4DC5">
                            <w:pPr>
                              <w:pStyle w:val="ListBullet"/>
                              <w:spacing w:after="40"/>
                            </w:pPr>
                            <w:r>
                              <w:t>Direct</w:t>
                            </w:r>
                            <w:r w:rsidR="00040E09">
                              <w:t xml:space="preserve"> live </w:t>
                            </w:r>
                            <w:r>
                              <w:t>audio</w:t>
                            </w:r>
                            <w:r w:rsidR="00040E09">
                              <w:t xml:space="preserve"> production and performance schedules, </w:t>
                            </w:r>
                            <w:r>
                              <w:t xml:space="preserve">provide </w:t>
                            </w:r>
                            <w:r w:rsidR="00040E09">
                              <w:t xml:space="preserve">accommodations for event vendors, and </w:t>
                            </w:r>
                            <w:r>
                              <w:t>guide a large parade within a specified time slot on event day.</w:t>
                            </w:r>
                          </w:p>
                          <w:p w14:paraId="15D3FC5C" w14:textId="77777777" w:rsidR="008801D5" w:rsidRPr="0065772F" w:rsidRDefault="008801D5" w:rsidP="008801D5">
                            <w:pPr>
                              <w:pStyle w:val="Heading2"/>
                            </w:pPr>
                            <w:r>
                              <w:t xml:space="preserve">Instructional Technology Student Worker </w:t>
                            </w:r>
                          </w:p>
                          <w:p w14:paraId="00850DEC" w14:textId="4A9A1B41" w:rsidR="008801D5" w:rsidRPr="0065772F" w:rsidRDefault="008801D5" w:rsidP="008801D5">
                            <w:pPr>
                              <w:pStyle w:val="Heading3"/>
                            </w:pPr>
                            <w:r>
                              <w:t>University of Arizona, College of Education | Tucson AZ</w:t>
                            </w:r>
                            <w:r w:rsidRPr="0065772F">
                              <w:t xml:space="preserve"> | 20</w:t>
                            </w:r>
                            <w:r>
                              <w:t xml:space="preserve">22 </w:t>
                            </w:r>
                            <w:r w:rsidRPr="0065772F">
                              <w:t>- 20</w:t>
                            </w:r>
                            <w:r>
                              <w:t>25</w:t>
                            </w:r>
                          </w:p>
                          <w:p w14:paraId="0AFD7E88" w14:textId="5971872B" w:rsidR="00F00D23" w:rsidRPr="000B296B" w:rsidRDefault="00560E66" w:rsidP="000B296B">
                            <w:pPr>
                              <w:pStyle w:val="ListBullet"/>
                            </w:pPr>
                            <w:r>
                              <w:t xml:space="preserve">Install and </w:t>
                            </w:r>
                            <w:r w:rsidR="00C115F1">
                              <w:t xml:space="preserve">maintain </w:t>
                            </w:r>
                            <w:r>
                              <w:t>instructional technology systems in local classrooms.</w:t>
                            </w:r>
                          </w:p>
                          <w:p w14:paraId="39EBE91E" w14:textId="1C194DCA" w:rsidR="00F00D23" w:rsidRPr="000B296B" w:rsidRDefault="00560E66" w:rsidP="000B296B">
                            <w:pPr>
                              <w:pStyle w:val="ListBullet"/>
                            </w:pPr>
                            <w:r>
                              <w:t xml:space="preserve">Help students and faculty with issues relating </w:t>
                            </w:r>
                            <w:r w:rsidR="00C115F1">
                              <w:t>equipment</w:t>
                            </w:r>
                            <w:r>
                              <w:t xml:space="preserve"> checkouts, poster printing, and</w:t>
                            </w:r>
                            <w:r w:rsidR="00C115F1">
                              <w:t xml:space="preserve"> technical difficulties</w:t>
                            </w:r>
                            <w:r>
                              <w:t>.</w:t>
                            </w:r>
                          </w:p>
                          <w:p w14:paraId="017CD98D" w14:textId="015232DD" w:rsidR="0065772F" w:rsidRPr="0065772F" w:rsidRDefault="00560E66" w:rsidP="0065772F">
                            <w:pPr>
                              <w:pStyle w:val="ListBullet"/>
                            </w:pPr>
                            <w:r>
                              <w:t>Collaborate in a team environment to manage</w:t>
                            </w:r>
                            <w:r w:rsidR="00040E09">
                              <w:t xml:space="preserve"> and troubleshoot</w:t>
                            </w:r>
                            <w:r>
                              <w:t xml:space="preserve"> audio and video systems for live event productions.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E04AA" id="Text Box 2" o:spid="_x0000_s1027" type="#_x0000_t202" style="position:absolute;left:0;text-align:left;margin-left:28pt;margin-top:205pt;width:374.4pt;height:364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" filled="f" stroked="f">
                <v:textbox>
                  <w:txbxContent>
                    <w:p w14:paraId="2CD8A74E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0E97237F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57396F8A" w14:textId="1F236F0B" w:rsidR="00F00D23" w:rsidRPr="00DB7C3E" w:rsidRDefault="00560E66" w:rsidP="0065772F">
                      <w:pPr>
                        <w:pStyle w:val="Heading2"/>
                      </w:pPr>
                      <w:r>
                        <w:t>Co-Founder and Assistant Executive Producer</w:t>
                      </w:r>
                    </w:p>
                    <w:p w14:paraId="5178E802" w14:textId="28974D26" w:rsidR="00F00D23" w:rsidRPr="0065772F" w:rsidRDefault="00560E66" w:rsidP="0065772F">
                      <w:pPr>
                        <w:pStyle w:val="Heading3"/>
                      </w:pPr>
                      <w:r>
                        <w:t>Human Impact Productions | Tucson AZ</w:t>
                      </w:r>
                      <w:r w:rsidR="00F00D23" w:rsidRPr="0065772F">
                        <w:t xml:space="preserve"> | 20</w:t>
                      </w:r>
                      <w:r>
                        <w:t xml:space="preserve">24 </w:t>
                      </w:r>
                      <w:r w:rsidR="00F00D23" w:rsidRPr="0065772F">
                        <w:t>- Present</w:t>
                      </w:r>
                    </w:p>
                    <w:p w14:paraId="104E0C67" w14:textId="77777777" w:rsidR="005C26C9" w:rsidRDefault="005C26C9" w:rsidP="005C26C9">
                      <w:pPr>
                        <w:pStyle w:val="Heading2"/>
                        <w:numPr>
                          <w:ilvl w:val="0"/>
                          <w:numId w:val="9"/>
                        </w:numPr>
                        <w:rPr>
                          <w:rFonts w:asciiTheme="minorHAnsi" w:hAnsiTheme="minorHAnsi"/>
                          <w:b w:val="0"/>
                          <w:sz w:val="22"/>
                          <w:szCs w:val="22"/>
                        </w:rPr>
                      </w:pPr>
                      <w:r w:rsidRPr="005C26C9">
                        <w:rPr>
                          <w:rFonts w:asciiTheme="minorHAnsi" w:hAnsiTheme="minorHAnsi"/>
                          <w:b w:val="0"/>
                          <w:sz w:val="22"/>
                          <w:szCs w:val="22"/>
                        </w:rPr>
                        <w:t>Co-founded a production company focused on STEAM education events; assist with budget management and live technical systems.</w:t>
                      </w:r>
                    </w:p>
                    <w:p w14:paraId="2A025570" w14:textId="5DA14E84" w:rsidR="00F00D23" w:rsidRPr="0065772F" w:rsidRDefault="00560E66" w:rsidP="0065772F">
                      <w:pPr>
                        <w:pStyle w:val="Heading2"/>
                      </w:pPr>
                      <w:r>
                        <w:t>Co-Founder and Producer</w:t>
                      </w:r>
                    </w:p>
                    <w:p w14:paraId="7A83C3D7" w14:textId="29A187F1" w:rsidR="00F00D23" w:rsidRPr="000B296B" w:rsidRDefault="00560E66" w:rsidP="00560E66">
                      <w:pPr>
                        <w:pStyle w:val="Heading3"/>
                      </w:pPr>
                      <w:r>
                        <w:t xml:space="preserve">Arizona Bowl RAAVOLUTION Festival </w:t>
                      </w:r>
                      <w:r w:rsidR="008801D5">
                        <w:t>| Tucson AZ</w:t>
                      </w:r>
                      <w:r w:rsidR="00F00D23" w:rsidRPr="0065772F">
                        <w:t xml:space="preserve"> | 20</w:t>
                      </w:r>
                      <w:r>
                        <w:t>16</w:t>
                      </w:r>
                      <w:r w:rsidR="008801D5">
                        <w:t xml:space="preserve"> </w:t>
                      </w:r>
                      <w:r w:rsidR="000C238A">
                        <w:t>–</w:t>
                      </w:r>
                      <w:r w:rsidR="00F00D23" w:rsidRPr="0065772F">
                        <w:t xml:space="preserve"> </w:t>
                      </w:r>
                      <w:r w:rsidR="005C26C9">
                        <w:t>2025</w:t>
                      </w:r>
                      <w:r w:rsidR="000C238A">
                        <w:t xml:space="preserve"> (Yearly event)</w:t>
                      </w:r>
                    </w:p>
                    <w:p w14:paraId="59CC9A14" w14:textId="4377A683" w:rsidR="00F00D23" w:rsidRPr="006C054F" w:rsidRDefault="000C238A" w:rsidP="008C4DC5">
                      <w:pPr>
                        <w:pStyle w:val="ListBullet"/>
                        <w:spacing w:after="40"/>
                      </w:pPr>
                      <w:r>
                        <w:t>Direct</w:t>
                      </w:r>
                      <w:r w:rsidR="00040E09">
                        <w:t xml:space="preserve"> live </w:t>
                      </w:r>
                      <w:r>
                        <w:t>audio</w:t>
                      </w:r>
                      <w:r w:rsidR="00040E09">
                        <w:t xml:space="preserve"> production and performance schedules, </w:t>
                      </w:r>
                      <w:r>
                        <w:t xml:space="preserve">provide </w:t>
                      </w:r>
                      <w:r w:rsidR="00040E09">
                        <w:t xml:space="preserve">accommodations for event vendors, and </w:t>
                      </w:r>
                      <w:r>
                        <w:t>guide a large parade within a specified time slot on event day.</w:t>
                      </w:r>
                    </w:p>
                    <w:p w14:paraId="15D3FC5C" w14:textId="77777777" w:rsidR="008801D5" w:rsidRPr="0065772F" w:rsidRDefault="008801D5" w:rsidP="008801D5">
                      <w:pPr>
                        <w:pStyle w:val="Heading2"/>
                      </w:pPr>
                      <w:r>
                        <w:t xml:space="preserve">Instructional Technology Student Worker </w:t>
                      </w:r>
                    </w:p>
                    <w:p w14:paraId="00850DEC" w14:textId="4A9A1B41" w:rsidR="008801D5" w:rsidRPr="0065772F" w:rsidRDefault="008801D5" w:rsidP="008801D5">
                      <w:pPr>
                        <w:pStyle w:val="Heading3"/>
                      </w:pPr>
                      <w:r>
                        <w:t>University of Arizona, College of Education | Tucson AZ</w:t>
                      </w:r>
                      <w:r w:rsidRPr="0065772F">
                        <w:t xml:space="preserve"> | 20</w:t>
                      </w:r>
                      <w:r>
                        <w:t xml:space="preserve">22 </w:t>
                      </w:r>
                      <w:r w:rsidRPr="0065772F">
                        <w:t>- 20</w:t>
                      </w:r>
                      <w:r>
                        <w:t>25</w:t>
                      </w:r>
                    </w:p>
                    <w:p w14:paraId="0AFD7E88" w14:textId="5971872B" w:rsidR="00F00D23" w:rsidRPr="000B296B" w:rsidRDefault="00560E66" w:rsidP="000B296B">
                      <w:pPr>
                        <w:pStyle w:val="ListBullet"/>
                      </w:pPr>
                      <w:r>
                        <w:t xml:space="preserve">Install and </w:t>
                      </w:r>
                      <w:r w:rsidR="00C115F1">
                        <w:t xml:space="preserve">maintain </w:t>
                      </w:r>
                      <w:r>
                        <w:t>instructional technology systems in local classrooms.</w:t>
                      </w:r>
                    </w:p>
                    <w:p w14:paraId="39EBE91E" w14:textId="1C194DCA" w:rsidR="00F00D23" w:rsidRPr="000B296B" w:rsidRDefault="00560E66" w:rsidP="000B296B">
                      <w:pPr>
                        <w:pStyle w:val="ListBullet"/>
                      </w:pPr>
                      <w:r>
                        <w:t xml:space="preserve">Help students and faculty with issues relating </w:t>
                      </w:r>
                      <w:r w:rsidR="00C115F1">
                        <w:t>equipment</w:t>
                      </w:r>
                      <w:r>
                        <w:t xml:space="preserve"> checkouts, poster printing, and</w:t>
                      </w:r>
                      <w:r w:rsidR="00C115F1">
                        <w:t xml:space="preserve"> technical difficulties</w:t>
                      </w:r>
                      <w:r>
                        <w:t>.</w:t>
                      </w:r>
                    </w:p>
                    <w:p w14:paraId="017CD98D" w14:textId="015232DD" w:rsidR="0065772F" w:rsidRPr="0065772F" w:rsidRDefault="00560E66" w:rsidP="0065772F">
                      <w:pPr>
                        <w:pStyle w:val="ListBullet"/>
                      </w:pPr>
                      <w:r>
                        <w:t>Collaborate in a team environment to manage</w:t>
                      </w:r>
                      <w:r w:rsidR="00040E09">
                        <w:t xml:space="preserve"> and troubleshoot</w:t>
                      </w:r>
                      <w:r>
                        <w:t xml:space="preserve"> audio and video systems for live event productions.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4C44CE05" wp14:editId="4F0835C8">
                <wp:simplePos x="0" y="0"/>
                <wp:positionH relativeFrom="page">
                  <wp:posOffset>5347335</wp:posOffset>
                </wp:positionH>
                <wp:positionV relativeFrom="page">
                  <wp:posOffset>2615565</wp:posOffset>
                </wp:positionV>
                <wp:extent cx="2130425" cy="121094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21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2C751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4F543F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203CE1C7" w14:textId="6C2CCDF5" w:rsidR="00F00D23" w:rsidRPr="0065772F" w:rsidRDefault="00560E66" w:rsidP="0065772F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Bachelor’s degree</w:t>
                            </w:r>
                          </w:p>
                          <w:p w14:paraId="413A987A" w14:textId="77777777" w:rsidR="00560E66" w:rsidRDefault="00560E66" w:rsidP="0065772F">
                            <w:r>
                              <w:t>Software Engineering</w:t>
                            </w:r>
                            <w:r w:rsidR="00F00D23" w:rsidRPr="00DB7C3E">
                              <w:t xml:space="preserve">, </w:t>
                            </w:r>
                          </w:p>
                          <w:p w14:paraId="5AAE459D" w14:textId="25D6EC79" w:rsidR="00F00D23" w:rsidRPr="00DB7C3E" w:rsidRDefault="00F00D23" w:rsidP="0065772F">
                            <w:r w:rsidRPr="00DB7C3E">
                              <w:t>University</w:t>
                            </w:r>
                            <w:r w:rsidR="00560E66">
                              <w:t xml:space="preserve"> of Arizona</w:t>
                            </w:r>
                          </w:p>
                          <w:p w14:paraId="6FCC5FD4" w14:textId="73AD892E" w:rsidR="00F00D23" w:rsidRPr="00560E66" w:rsidRDefault="00C36867" w:rsidP="0065772F">
                            <w:r>
                              <w:t>May</w:t>
                            </w:r>
                            <w:r w:rsidR="001D6762">
                              <w:t xml:space="preserve"> </w:t>
                            </w:r>
                            <w:r w:rsidR="00F00D23">
                              <w:t>20</w:t>
                            </w:r>
                            <w:r w:rsidR="00560E66">
                              <w:t>2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4CE05" id="_x0000_s1028" type="#_x0000_t202" style="position:absolute;left:0;text-align:left;margin-left:421.05pt;margin-top:205.95pt;width:167.75pt;height:95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" filled="f" stroked="f">
                <v:textbox>
                  <w:txbxContent>
                    <w:p w14:paraId="3792C751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4F543F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203CE1C7" w14:textId="6C2CCDF5" w:rsidR="00F00D23" w:rsidRPr="0065772F" w:rsidRDefault="00560E66" w:rsidP="0065772F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Bachelor’s degree</w:t>
                      </w:r>
                    </w:p>
                    <w:p w14:paraId="413A987A" w14:textId="77777777" w:rsidR="00560E66" w:rsidRDefault="00560E66" w:rsidP="0065772F">
                      <w:r>
                        <w:t>Software Engineering</w:t>
                      </w:r>
                      <w:r w:rsidR="00F00D23" w:rsidRPr="00DB7C3E">
                        <w:t xml:space="preserve">, </w:t>
                      </w:r>
                    </w:p>
                    <w:p w14:paraId="5AAE459D" w14:textId="25D6EC79" w:rsidR="00F00D23" w:rsidRPr="00DB7C3E" w:rsidRDefault="00F00D23" w:rsidP="0065772F">
                      <w:r w:rsidRPr="00DB7C3E">
                        <w:t>University</w:t>
                      </w:r>
                      <w:r w:rsidR="00560E66">
                        <w:t xml:space="preserve"> of Arizona</w:t>
                      </w:r>
                    </w:p>
                    <w:p w14:paraId="6FCC5FD4" w14:textId="73AD892E" w:rsidR="00F00D23" w:rsidRPr="00560E66" w:rsidRDefault="00C36867" w:rsidP="0065772F">
                      <w:r>
                        <w:t>May</w:t>
                      </w:r>
                      <w:r w:rsidR="001D6762">
                        <w:t xml:space="preserve"> </w:t>
                      </w:r>
                      <w:r w:rsidR="00F00D23">
                        <w:t>20</w:t>
                      </w:r>
                      <w:r w:rsidR="00560E66">
                        <w:t>2</w:t>
                      </w:r>
                      <w:r>
                        <w:t>6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55807F56" wp14:editId="417E6312">
                <wp:simplePos x="0" y="0"/>
                <wp:positionH relativeFrom="page">
                  <wp:posOffset>5351145</wp:posOffset>
                </wp:positionH>
                <wp:positionV relativeFrom="margin">
                  <wp:posOffset>3449955</wp:posOffset>
                </wp:positionV>
                <wp:extent cx="2148840" cy="215455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215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4C9CE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039EA9AC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929D868" w14:textId="238B51D0" w:rsidR="00F20BEA" w:rsidRDefault="00F20BEA" w:rsidP="000B296B">
                            <w:pPr>
                              <w:pStyle w:val="ListBullet2"/>
                            </w:pPr>
                            <w:r>
                              <w:t>Assembly Programming</w:t>
                            </w:r>
                          </w:p>
                          <w:p w14:paraId="4DA2E428" w14:textId="0C4CCB8F" w:rsidR="00F00D23" w:rsidRDefault="00F74CDA" w:rsidP="000B296B">
                            <w:pPr>
                              <w:pStyle w:val="ListBullet2"/>
                            </w:pPr>
                            <w:r>
                              <w:t>Full Stack Development</w:t>
                            </w:r>
                          </w:p>
                          <w:p w14:paraId="2A8D1660" w14:textId="45D2634F" w:rsidR="00032473" w:rsidRPr="000B296B" w:rsidRDefault="00032473" w:rsidP="00032473">
                            <w:pPr>
                              <w:pStyle w:val="ListBullet2"/>
                            </w:pPr>
                            <w:r>
                              <w:t>Project Management</w:t>
                            </w:r>
                          </w:p>
                          <w:p w14:paraId="7D17A613" w14:textId="3A068555" w:rsidR="00F00D23" w:rsidRDefault="00F74CDA" w:rsidP="000B296B">
                            <w:pPr>
                              <w:pStyle w:val="ListBullet2"/>
                            </w:pPr>
                            <w:r>
                              <w:t>Agile</w:t>
                            </w:r>
                            <w:r w:rsidR="001D6762">
                              <w:t xml:space="preserve"> / Scrum methodologies</w:t>
                            </w:r>
                          </w:p>
                          <w:p w14:paraId="404DB6A3" w14:textId="2B28944C" w:rsidR="00422775" w:rsidRPr="000B296B" w:rsidRDefault="00422775" w:rsidP="000B296B">
                            <w:pPr>
                              <w:pStyle w:val="ListBullet2"/>
                            </w:pPr>
                            <w:r>
                              <w:t>DevSecOps</w:t>
                            </w:r>
                          </w:p>
                          <w:p w14:paraId="0F4B150D" w14:textId="49C760D3" w:rsidR="00F00D23" w:rsidRDefault="00422775" w:rsidP="000B296B">
                            <w:pPr>
                              <w:pStyle w:val="ListBullet2"/>
                            </w:pPr>
                            <w:r>
                              <w:t>CI</w:t>
                            </w:r>
                            <w:r w:rsidR="00032473">
                              <w:t xml:space="preserve"> </w:t>
                            </w:r>
                            <w:r>
                              <w:t>/</w:t>
                            </w:r>
                            <w:r w:rsidR="00032473">
                              <w:t xml:space="preserve"> </w:t>
                            </w:r>
                            <w:r>
                              <w:t>CD</w:t>
                            </w:r>
                          </w:p>
                          <w:p w14:paraId="145B40D5" w14:textId="208E3C5D" w:rsidR="00422775" w:rsidRDefault="00422775" w:rsidP="000B296B">
                            <w:pPr>
                              <w:pStyle w:val="ListBullet2"/>
                            </w:pPr>
                            <w:r>
                              <w:t>Linux / Unix</w:t>
                            </w:r>
                          </w:p>
                          <w:p w14:paraId="28B5F4DC" w14:textId="687622F7" w:rsidR="00032473" w:rsidRPr="000B296B" w:rsidRDefault="00032473" w:rsidP="000B296B">
                            <w:pPr>
                              <w:pStyle w:val="ListBullet2"/>
                            </w:pPr>
                            <w:r>
                              <w:t>Java, Python, C/C++, C#, HTML/CSS, Typescript</w:t>
                            </w:r>
                            <w:r w:rsidR="00334F3B">
                              <w:t>, SQL</w:t>
                            </w:r>
                          </w:p>
                          <w:p w14:paraId="4E7347CC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07F56" id="_x0000_s1029" type="#_x0000_t202" style="position:absolute;left:0;text-align:left;margin-left:421.35pt;margin-top:271.65pt;width:169.2pt;height:169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" filled="f" stroked="f">
                <v:textbox>
                  <w:txbxContent>
                    <w:p w14:paraId="2664C9CE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039EA9AC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929D868" w14:textId="238B51D0" w:rsidR="00F20BEA" w:rsidRDefault="00F20BEA" w:rsidP="000B296B">
                      <w:pPr>
                        <w:pStyle w:val="ListBullet2"/>
                      </w:pPr>
                      <w:r>
                        <w:t>Assembly Programming</w:t>
                      </w:r>
                    </w:p>
                    <w:p w14:paraId="4DA2E428" w14:textId="0C4CCB8F" w:rsidR="00F00D23" w:rsidRDefault="00F74CDA" w:rsidP="000B296B">
                      <w:pPr>
                        <w:pStyle w:val="ListBullet2"/>
                      </w:pPr>
                      <w:r>
                        <w:t>Full Stack Development</w:t>
                      </w:r>
                    </w:p>
                    <w:p w14:paraId="2A8D1660" w14:textId="45D2634F" w:rsidR="00032473" w:rsidRPr="000B296B" w:rsidRDefault="00032473" w:rsidP="00032473">
                      <w:pPr>
                        <w:pStyle w:val="ListBullet2"/>
                      </w:pPr>
                      <w:r>
                        <w:t>Project Management</w:t>
                      </w:r>
                    </w:p>
                    <w:p w14:paraId="7D17A613" w14:textId="3A068555" w:rsidR="00F00D23" w:rsidRDefault="00F74CDA" w:rsidP="000B296B">
                      <w:pPr>
                        <w:pStyle w:val="ListBullet2"/>
                      </w:pPr>
                      <w:r>
                        <w:t>Agile</w:t>
                      </w:r>
                      <w:r w:rsidR="001D6762">
                        <w:t xml:space="preserve"> / Scrum methodologies</w:t>
                      </w:r>
                    </w:p>
                    <w:p w14:paraId="404DB6A3" w14:textId="2B28944C" w:rsidR="00422775" w:rsidRPr="000B296B" w:rsidRDefault="00422775" w:rsidP="000B296B">
                      <w:pPr>
                        <w:pStyle w:val="ListBullet2"/>
                      </w:pPr>
                      <w:r>
                        <w:t>DevSecOps</w:t>
                      </w:r>
                    </w:p>
                    <w:p w14:paraId="0F4B150D" w14:textId="49C760D3" w:rsidR="00F00D23" w:rsidRDefault="00422775" w:rsidP="000B296B">
                      <w:pPr>
                        <w:pStyle w:val="ListBullet2"/>
                      </w:pPr>
                      <w:r>
                        <w:t>CI</w:t>
                      </w:r>
                      <w:r w:rsidR="00032473">
                        <w:t xml:space="preserve"> </w:t>
                      </w:r>
                      <w:r>
                        <w:t>/</w:t>
                      </w:r>
                      <w:r w:rsidR="00032473">
                        <w:t xml:space="preserve"> </w:t>
                      </w:r>
                      <w:r>
                        <w:t>CD</w:t>
                      </w:r>
                    </w:p>
                    <w:p w14:paraId="145B40D5" w14:textId="208E3C5D" w:rsidR="00422775" w:rsidRDefault="00422775" w:rsidP="000B296B">
                      <w:pPr>
                        <w:pStyle w:val="ListBullet2"/>
                      </w:pPr>
                      <w:r>
                        <w:t>Linux / Unix</w:t>
                      </w:r>
                    </w:p>
                    <w:p w14:paraId="28B5F4DC" w14:textId="687622F7" w:rsidR="00032473" w:rsidRPr="000B296B" w:rsidRDefault="00032473" w:rsidP="000B296B">
                      <w:pPr>
                        <w:pStyle w:val="ListBullet2"/>
                      </w:pPr>
                      <w:r>
                        <w:t>Java, Python, C/C++, C#, HTML/CSS, Typescript</w:t>
                      </w:r>
                      <w:r w:rsidR="00334F3B">
                        <w:t>, SQL</w:t>
                      </w:r>
                    </w:p>
                    <w:p w14:paraId="4E7347CC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0A5726AE" wp14:editId="0F9507F1">
                <wp:simplePos x="0" y="0"/>
                <wp:positionH relativeFrom="page">
                  <wp:posOffset>5193665</wp:posOffset>
                </wp:positionH>
                <wp:positionV relativeFrom="page">
                  <wp:posOffset>2715895</wp:posOffset>
                </wp:positionV>
                <wp:extent cx="0" cy="6876288"/>
                <wp:effectExtent l="0" t="0" r="38100" b="2032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628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D5B50" id="Straight Connector 31" o:spid="_x0000_s1026" alt="&quot;&quot;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08.95pt,213.85pt" to="408.95pt,7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46401945" wp14:editId="0416ABC2">
                <wp:simplePos x="0" y="0"/>
                <wp:positionH relativeFrom="page">
                  <wp:posOffset>5344795</wp:posOffset>
                </wp:positionH>
                <wp:positionV relativeFrom="margin">
                  <wp:posOffset>5727065</wp:posOffset>
                </wp:positionV>
                <wp:extent cx="2176145" cy="362775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362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CBFC5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79A5E924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9E9F229" w14:textId="77777777" w:rsidR="002F741E" w:rsidRPr="000B296B" w:rsidRDefault="002F741E" w:rsidP="002F741E">
                            <w:pPr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Award for Excellence in Aerospace System Design</w:t>
                            </w:r>
                          </w:p>
                          <w:p w14:paraId="1EFC01E9" w14:textId="77777777" w:rsidR="002F741E" w:rsidRPr="000B296B" w:rsidRDefault="002F741E" w:rsidP="002F741E">
                            <w:r>
                              <w:t>Honeywell</w:t>
                            </w:r>
                          </w:p>
                          <w:p w14:paraId="44E21A97" w14:textId="77777777" w:rsidR="002F741E" w:rsidRDefault="002F741E" w:rsidP="005A30F5">
                            <w:pPr>
                              <w:spacing w:after="40"/>
                            </w:pPr>
                            <w:r w:rsidRPr="000B296B">
                              <w:t>20</w:t>
                            </w:r>
                            <w:r>
                              <w:t>25,</w:t>
                            </w:r>
                            <w:r w:rsidRPr="001D6762">
                              <w:t xml:space="preserve"> Craig M. Berge Design Day</w:t>
                            </w:r>
                          </w:p>
                          <w:p w14:paraId="3122EF9E" w14:textId="77777777" w:rsidR="002F741E" w:rsidRPr="000B296B" w:rsidRDefault="002F741E" w:rsidP="002F741E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Award for Best UAS Design</w:t>
                            </w:r>
                          </w:p>
                          <w:p w14:paraId="244F554B" w14:textId="77777777" w:rsidR="002F741E" w:rsidRPr="000B296B" w:rsidRDefault="002F741E" w:rsidP="002F741E">
                            <w:r>
                              <w:t>Frank L. Broyles</w:t>
                            </w:r>
                          </w:p>
                          <w:p w14:paraId="1287F05F" w14:textId="77777777" w:rsidR="002F741E" w:rsidRDefault="002F741E" w:rsidP="005A30F5">
                            <w:pPr>
                              <w:spacing w:after="40"/>
                            </w:pPr>
                            <w:r w:rsidRPr="000B296B">
                              <w:t>20</w:t>
                            </w:r>
                            <w:r>
                              <w:t>25,</w:t>
                            </w:r>
                            <w:r w:rsidRPr="001D6762">
                              <w:t xml:space="preserve"> Craig M. Berge Design Day</w:t>
                            </w:r>
                          </w:p>
                          <w:p w14:paraId="6CEDFE97" w14:textId="4D91DD7E" w:rsidR="00F00D23" w:rsidRPr="000B296B" w:rsidRDefault="0006295C" w:rsidP="0006295C">
                            <w:pPr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Outstanding Youth </w:t>
                            </w:r>
                            <w:r w:rsidR="001D6762">
                              <w:rPr>
                                <w:rStyle w:val="Emphasis"/>
                              </w:rPr>
                              <w:t>in</w:t>
                            </w:r>
                            <w:r>
                              <w:rPr>
                                <w:rStyle w:val="Emphasis"/>
                              </w:rPr>
                              <w:t xml:space="preserve"> Philanthropy Award</w:t>
                            </w:r>
                          </w:p>
                          <w:p w14:paraId="014CD215" w14:textId="269603A2" w:rsidR="00F00D23" w:rsidRPr="000B296B" w:rsidRDefault="0006295C" w:rsidP="0006295C">
                            <w:pPr>
                              <w:jc w:val="left"/>
                            </w:pPr>
                            <w:r>
                              <w:t>Association of Fundraising Professionals</w:t>
                            </w:r>
                          </w:p>
                          <w:p w14:paraId="45FA174A" w14:textId="265C3F96" w:rsidR="001D6762" w:rsidRDefault="00F00D23" w:rsidP="005A30F5">
                            <w:pPr>
                              <w:spacing w:after="40"/>
                            </w:pPr>
                            <w:r w:rsidRPr="000B296B">
                              <w:t>20</w:t>
                            </w:r>
                            <w:r w:rsidR="0006295C">
                              <w:t>18</w:t>
                            </w:r>
                          </w:p>
                          <w:p w14:paraId="397696A5" w14:textId="77FFCD34" w:rsidR="00503D27" w:rsidRPr="000B296B" w:rsidRDefault="00503D27" w:rsidP="00503D27">
                            <w:pPr>
                              <w:jc w:val="lef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Up and Coming Musician of the Year </w:t>
                            </w:r>
                          </w:p>
                          <w:p w14:paraId="157E10E2" w14:textId="14E8AEE2" w:rsidR="00503D27" w:rsidRPr="000B296B" w:rsidRDefault="00503D27" w:rsidP="00503D27">
                            <w:pPr>
                              <w:jc w:val="left"/>
                            </w:pPr>
                            <w:r>
                              <w:t>Tucson’s Musicians Museum</w:t>
                            </w:r>
                          </w:p>
                          <w:p w14:paraId="7121D1B2" w14:textId="49DC3438" w:rsidR="00503D27" w:rsidRPr="000B296B" w:rsidRDefault="00503D27" w:rsidP="0006295C">
                            <w:r w:rsidRPr="000B296B">
                              <w:t>20</w:t>
                            </w:r>
                            <w:r>
                              <w:t>18</w:t>
                            </w:r>
                          </w:p>
                          <w:p w14:paraId="1042A7F5" w14:textId="77777777" w:rsidR="0006295C" w:rsidRDefault="0006295C" w:rsidP="000B296B"/>
                          <w:p w14:paraId="6CA337AE" w14:textId="17FC0030" w:rsidR="0006295C" w:rsidRPr="000B296B" w:rsidRDefault="0006295C" w:rsidP="000B296B"/>
                          <w:p w14:paraId="6C791F98" w14:textId="77777777" w:rsidR="00F00D23" w:rsidRPr="000B296B" w:rsidRDefault="00F00D23" w:rsidP="000B296B"/>
                          <w:p w14:paraId="7DBDEF25" w14:textId="77777777" w:rsidR="00F00D23" w:rsidRPr="000B296B" w:rsidRDefault="00F00D23" w:rsidP="000B29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01945" id="_x0000_s1030" type="#_x0000_t202" style="position:absolute;left:0;text-align:left;margin-left:420.85pt;margin-top:450.95pt;width:171.35pt;height:285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" filled="f" stroked="f">
                <v:textbox>
                  <w:txbxContent>
                    <w:p w14:paraId="738CBFC5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79A5E924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9E9F229" w14:textId="77777777" w:rsidR="002F741E" w:rsidRPr="000B296B" w:rsidRDefault="002F741E" w:rsidP="002F741E">
                      <w:pPr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Award for Excellence in Aerospace System Design</w:t>
                      </w:r>
                    </w:p>
                    <w:p w14:paraId="1EFC01E9" w14:textId="77777777" w:rsidR="002F741E" w:rsidRPr="000B296B" w:rsidRDefault="002F741E" w:rsidP="002F741E">
                      <w:r>
                        <w:t>Honeywell</w:t>
                      </w:r>
                    </w:p>
                    <w:p w14:paraId="44E21A97" w14:textId="77777777" w:rsidR="002F741E" w:rsidRDefault="002F741E" w:rsidP="005A30F5">
                      <w:pPr>
                        <w:spacing w:after="40"/>
                      </w:pPr>
                      <w:r w:rsidRPr="000B296B">
                        <w:t>20</w:t>
                      </w:r>
                      <w:r>
                        <w:t>25,</w:t>
                      </w:r>
                      <w:r w:rsidRPr="001D6762">
                        <w:t xml:space="preserve"> Craig M. Berge Design Day</w:t>
                      </w:r>
                    </w:p>
                    <w:p w14:paraId="3122EF9E" w14:textId="77777777" w:rsidR="002F741E" w:rsidRPr="000B296B" w:rsidRDefault="002F741E" w:rsidP="002F741E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Award for Best UAS Design</w:t>
                      </w:r>
                    </w:p>
                    <w:p w14:paraId="244F554B" w14:textId="77777777" w:rsidR="002F741E" w:rsidRPr="000B296B" w:rsidRDefault="002F741E" w:rsidP="002F741E">
                      <w:r>
                        <w:t>Frank L. Broyles</w:t>
                      </w:r>
                    </w:p>
                    <w:p w14:paraId="1287F05F" w14:textId="77777777" w:rsidR="002F741E" w:rsidRDefault="002F741E" w:rsidP="005A30F5">
                      <w:pPr>
                        <w:spacing w:after="40"/>
                      </w:pPr>
                      <w:r w:rsidRPr="000B296B">
                        <w:t>20</w:t>
                      </w:r>
                      <w:r>
                        <w:t>25,</w:t>
                      </w:r>
                      <w:r w:rsidRPr="001D6762">
                        <w:t xml:space="preserve"> Craig M. Berge Design Day</w:t>
                      </w:r>
                    </w:p>
                    <w:p w14:paraId="6CEDFE97" w14:textId="4D91DD7E" w:rsidR="00F00D23" w:rsidRPr="000B296B" w:rsidRDefault="0006295C" w:rsidP="0006295C">
                      <w:pPr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Outstanding Youth </w:t>
                      </w:r>
                      <w:r w:rsidR="001D6762">
                        <w:rPr>
                          <w:rStyle w:val="Emphasis"/>
                        </w:rPr>
                        <w:t>in</w:t>
                      </w:r>
                      <w:r>
                        <w:rPr>
                          <w:rStyle w:val="Emphasis"/>
                        </w:rPr>
                        <w:t xml:space="preserve"> Philanthropy Award</w:t>
                      </w:r>
                    </w:p>
                    <w:p w14:paraId="014CD215" w14:textId="269603A2" w:rsidR="00F00D23" w:rsidRPr="000B296B" w:rsidRDefault="0006295C" w:rsidP="0006295C">
                      <w:pPr>
                        <w:jc w:val="left"/>
                      </w:pPr>
                      <w:r>
                        <w:t>Association of Fundraising Professionals</w:t>
                      </w:r>
                    </w:p>
                    <w:p w14:paraId="45FA174A" w14:textId="265C3F96" w:rsidR="001D6762" w:rsidRDefault="00F00D23" w:rsidP="005A30F5">
                      <w:pPr>
                        <w:spacing w:after="40"/>
                      </w:pPr>
                      <w:r w:rsidRPr="000B296B">
                        <w:t>20</w:t>
                      </w:r>
                      <w:r w:rsidR="0006295C">
                        <w:t>18</w:t>
                      </w:r>
                    </w:p>
                    <w:p w14:paraId="397696A5" w14:textId="77FFCD34" w:rsidR="00503D27" w:rsidRPr="000B296B" w:rsidRDefault="00503D27" w:rsidP="00503D27">
                      <w:pPr>
                        <w:jc w:val="lef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Up and Coming Musician of the Year </w:t>
                      </w:r>
                    </w:p>
                    <w:p w14:paraId="157E10E2" w14:textId="14E8AEE2" w:rsidR="00503D27" w:rsidRPr="000B296B" w:rsidRDefault="00503D27" w:rsidP="00503D27">
                      <w:pPr>
                        <w:jc w:val="left"/>
                      </w:pPr>
                      <w:r>
                        <w:t>Tucson’s Musicians Museum</w:t>
                      </w:r>
                    </w:p>
                    <w:p w14:paraId="7121D1B2" w14:textId="49DC3438" w:rsidR="00503D27" w:rsidRPr="000B296B" w:rsidRDefault="00503D27" w:rsidP="0006295C">
                      <w:r w:rsidRPr="000B296B">
                        <w:t>20</w:t>
                      </w:r>
                      <w:r>
                        <w:t>18</w:t>
                      </w:r>
                    </w:p>
                    <w:p w14:paraId="1042A7F5" w14:textId="77777777" w:rsidR="0006295C" w:rsidRDefault="0006295C" w:rsidP="000B296B"/>
                    <w:p w14:paraId="6CA337AE" w14:textId="17FC0030" w:rsidR="0006295C" w:rsidRPr="000B296B" w:rsidRDefault="0006295C" w:rsidP="000B296B"/>
                    <w:p w14:paraId="6C791F98" w14:textId="77777777" w:rsidR="00F00D23" w:rsidRPr="000B296B" w:rsidRDefault="00F00D23" w:rsidP="000B296B"/>
                    <w:p w14:paraId="7DBDEF25" w14:textId="77777777" w:rsidR="00F00D23" w:rsidRPr="000B296B" w:rsidRDefault="00F00D23" w:rsidP="000B296B"/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p w14:paraId="254E59D9" w14:textId="77777777" w:rsidR="00F00D23" w:rsidRDefault="00F00D23" w:rsidP="00F00D23"/>
    <w:p w14:paraId="49D9A5F5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2066E8EE" w14:textId="35FBD46B" w:rsidR="0071059B" w:rsidRDefault="009F50F0" w:rsidP="0055578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594B01" wp14:editId="23C734BD">
                <wp:simplePos x="0" y="0"/>
                <wp:positionH relativeFrom="margin">
                  <wp:posOffset>-158750</wp:posOffset>
                </wp:positionH>
                <wp:positionV relativeFrom="paragraph">
                  <wp:posOffset>5114290</wp:posOffset>
                </wp:positionV>
                <wp:extent cx="4790548" cy="2705100"/>
                <wp:effectExtent l="0" t="0" r="0" b="0"/>
                <wp:wrapNone/>
                <wp:docPr id="438970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0548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664DEE" w14:textId="197EE378" w:rsidR="009F50F0" w:rsidRDefault="009F50F0" w:rsidP="009F50F0">
                            <w:pPr>
                              <w:pStyle w:val="Heading1"/>
                            </w:pPr>
                            <w:r>
                              <w:t>Featured Projects</w:t>
                            </w:r>
                          </w:p>
                          <w:p w14:paraId="449BF46F" w14:textId="416DB96E" w:rsidR="00A02CA0" w:rsidRPr="00A02CA0" w:rsidRDefault="006C054F" w:rsidP="00A02CA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80"/>
                              <w:rPr>
                                <w:rFonts w:asciiTheme="majorHAnsi" w:hAnsiTheme="majorHAnsi"/>
                                <w:i/>
                                <w:iCs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iCs/>
                              </w:rPr>
                              <w:t>For m</w:t>
                            </w:r>
                            <w:r w:rsidR="00A02CA0">
                              <w:rPr>
                                <w:rFonts w:asciiTheme="majorHAnsi" w:hAnsiTheme="majorHAnsi"/>
                                <w:i/>
                                <w:iCs/>
                              </w:rPr>
                              <w:t>y full</w: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iCs/>
                              </w:rPr>
                              <w:t xml:space="preserve"> project portfolio, please</w:t>
                            </w:r>
                            <w:r w:rsidR="00F20BEA">
                              <w:rPr>
                                <w:rFonts w:asciiTheme="majorHAnsi" w:hAnsiTheme="majorHAnsi"/>
                                <w:i/>
                                <w:iCs/>
                              </w:rPr>
                              <w:t xml:space="preserve"> visit </w:t>
                            </w:r>
                            <w:r w:rsidR="00F20BEA">
                              <w:rPr>
                                <w:rFonts w:asciiTheme="majorHAnsi" w:hAnsiTheme="majorHAnsi"/>
                                <w:i/>
                                <w:iCs/>
                                <w:u w:val="single"/>
                              </w:rPr>
                              <w:t>https://</w:t>
                            </w:r>
                            <w:r w:rsidRPr="006C054F">
                              <w:rPr>
                                <w:rFonts w:asciiTheme="majorHAnsi" w:hAnsiTheme="majorHAnsi"/>
                                <w:i/>
                                <w:iCs/>
                                <w:u w:val="single"/>
                              </w:rPr>
                              <w:t>cougarbellinger.github.io</w:t>
                            </w:r>
                          </w:p>
                          <w:p w14:paraId="14D62216" w14:textId="09DF7A5C" w:rsidR="009F50F0" w:rsidRDefault="00CB7249" w:rsidP="009F50F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Personal Financial Management System</w:t>
                            </w:r>
                          </w:p>
                          <w:p w14:paraId="3BAD34F1" w14:textId="77777777" w:rsidR="00CB7249" w:rsidRDefault="009F50F0" w:rsidP="00CB7249">
                            <w:pPr>
                              <w:pStyle w:val="ListBullet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 w:rsidRPr="009F50F0">
                              <w:rPr>
                                <w:rFonts w:asciiTheme="majorHAnsi" w:hAnsiTheme="majorHAnsi"/>
                              </w:rPr>
                              <w:t>Developed a personal financial management system, applying</w:t>
                            </w:r>
                            <w:r w:rsidR="00A02CA0">
                              <w:rPr>
                                <w:rFonts w:asciiTheme="majorHAnsi" w:hAnsiTheme="majorHAnsi"/>
                              </w:rPr>
                              <w:t xml:space="preserve"> </w:t>
                            </w:r>
                            <w:r w:rsidRPr="009F50F0">
                              <w:rPr>
                                <w:rFonts w:asciiTheme="majorHAnsi" w:hAnsiTheme="majorHAnsi"/>
                              </w:rPr>
                              <w:t>DevSecOps methodology, CI/CD with GitLab, and Docker.</w:t>
                            </w:r>
                            <w:r w:rsidR="00CB7249">
                              <w:rPr>
                                <w:rFonts w:asciiTheme="majorHAnsi" w:hAnsiTheme="majorHAnsi"/>
                              </w:rPr>
                              <w:t xml:space="preserve"> </w:t>
                            </w:r>
                          </w:p>
                          <w:p w14:paraId="0AC92791" w14:textId="36593DB5" w:rsidR="009F50F0" w:rsidRDefault="00CB7249" w:rsidP="00CB7249">
                            <w:pPr>
                              <w:pStyle w:val="ListBullet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SolidJS and Tailwind CSS used for front-end.</w:t>
                            </w:r>
                          </w:p>
                          <w:p w14:paraId="74013070" w14:textId="0E912C37" w:rsidR="00CB7249" w:rsidRPr="009F50F0" w:rsidRDefault="00CB7249" w:rsidP="00CB7249">
                            <w:pPr>
                              <w:pStyle w:val="ListBullet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PocketBase and FinnhubAPI used for back-end.</w:t>
                            </w:r>
                          </w:p>
                          <w:p w14:paraId="41AA66AD" w14:textId="5320EE7A" w:rsidR="009F50F0" w:rsidRDefault="00CB7249" w:rsidP="006C054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Pharmacy Management System</w:t>
                            </w:r>
                          </w:p>
                          <w:p w14:paraId="0BC0BDBB" w14:textId="77777777" w:rsidR="00023C06" w:rsidRDefault="00023C06" w:rsidP="00CB7249">
                            <w:pPr>
                              <w:pStyle w:val="ListBullet"/>
                              <w:numPr>
                                <w:ilvl w:val="0"/>
                                <w:numId w:val="11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 w:rsidRPr="00023C06">
                              <w:rPr>
                                <w:rFonts w:asciiTheme="majorHAnsi" w:hAnsiTheme="majorHAnsi"/>
                              </w:rPr>
                              <w:t>Built a pharmacy management system to handle prescription tracking, inventory, and patient records</w:t>
                            </w:r>
                          </w:p>
                          <w:p w14:paraId="204FE443" w14:textId="16E01A57" w:rsidR="00CB7249" w:rsidRDefault="00023C06" w:rsidP="00CB7249">
                            <w:pPr>
                              <w:pStyle w:val="ListBullet"/>
                              <w:numPr>
                                <w:ilvl w:val="0"/>
                                <w:numId w:val="11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HTML and CSS</w:t>
                            </w:r>
                            <w:r w:rsidR="00CB7249">
                              <w:rPr>
                                <w:rFonts w:asciiTheme="majorHAnsi" w:hAnsiTheme="majorHAnsi"/>
                              </w:rPr>
                              <w:t xml:space="preserve"> used for front-end.</w:t>
                            </w:r>
                          </w:p>
                          <w:p w14:paraId="15D5FF92" w14:textId="7440EBAD" w:rsidR="00CB7249" w:rsidRDefault="00023C06" w:rsidP="00CB7249">
                            <w:pPr>
                              <w:pStyle w:val="ListBullet"/>
                              <w:numPr>
                                <w:ilvl w:val="0"/>
                                <w:numId w:val="11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Django and </w:t>
                            </w:r>
                            <w:r w:rsidR="00CB7249">
                              <w:rPr>
                                <w:rFonts w:asciiTheme="majorHAnsi" w:hAnsiTheme="majorHAnsi"/>
                              </w:rPr>
                              <w:t>PostgreSQL used for back-end.</w:t>
                            </w:r>
                          </w:p>
                          <w:p w14:paraId="3E4E4A7D" w14:textId="77777777" w:rsidR="006C054F" w:rsidRPr="006C054F" w:rsidRDefault="006C054F" w:rsidP="006C054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94B01" id="Text Box 1" o:spid="_x0000_s1031" type="#_x0000_t202" style="position:absolute;left:0;text-align:left;margin-left:-12.5pt;margin-top:402.7pt;width:377.2pt;height:21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6WyMg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" fillcolor="white [3201]" stroked="f" strokeweight=".5pt">
                <v:textbox>
                  <w:txbxContent>
                    <w:p w14:paraId="03664DEE" w14:textId="197EE378" w:rsidR="009F50F0" w:rsidRDefault="009F50F0" w:rsidP="009F50F0">
                      <w:pPr>
                        <w:pStyle w:val="Heading1"/>
                      </w:pPr>
                      <w:r>
                        <w:t>Featured Projects</w:t>
                      </w:r>
                    </w:p>
                    <w:p w14:paraId="449BF46F" w14:textId="416DB96E" w:rsidR="00A02CA0" w:rsidRPr="00A02CA0" w:rsidRDefault="006C054F" w:rsidP="00A02CA0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80"/>
                        <w:rPr>
                          <w:rFonts w:asciiTheme="majorHAnsi" w:hAnsiTheme="majorHAnsi"/>
                          <w:i/>
                          <w:iCs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iCs/>
                        </w:rPr>
                        <w:t>For m</w:t>
                      </w:r>
                      <w:r w:rsidR="00A02CA0">
                        <w:rPr>
                          <w:rFonts w:asciiTheme="majorHAnsi" w:hAnsiTheme="majorHAnsi"/>
                          <w:i/>
                          <w:iCs/>
                        </w:rPr>
                        <w:t>y full</w:t>
                      </w:r>
                      <w:r>
                        <w:rPr>
                          <w:rFonts w:asciiTheme="majorHAnsi" w:hAnsiTheme="majorHAnsi"/>
                          <w:i/>
                          <w:iCs/>
                        </w:rPr>
                        <w:t xml:space="preserve"> project portfolio, please</w:t>
                      </w:r>
                      <w:r w:rsidR="00F20BEA">
                        <w:rPr>
                          <w:rFonts w:asciiTheme="majorHAnsi" w:hAnsiTheme="majorHAnsi"/>
                          <w:i/>
                          <w:iCs/>
                        </w:rPr>
                        <w:t xml:space="preserve"> visit </w:t>
                      </w:r>
                      <w:r w:rsidR="00F20BEA">
                        <w:rPr>
                          <w:rFonts w:asciiTheme="majorHAnsi" w:hAnsiTheme="majorHAnsi"/>
                          <w:i/>
                          <w:iCs/>
                          <w:u w:val="single"/>
                        </w:rPr>
                        <w:t>https://</w:t>
                      </w:r>
                      <w:r w:rsidRPr="006C054F">
                        <w:rPr>
                          <w:rFonts w:asciiTheme="majorHAnsi" w:hAnsiTheme="majorHAnsi"/>
                          <w:i/>
                          <w:iCs/>
                          <w:u w:val="single"/>
                        </w:rPr>
                        <w:t>cougarbellinger.github.io</w:t>
                      </w:r>
                    </w:p>
                    <w:p w14:paraId="14D62216" w14:textId="09DF7A5C" w:rsidR="009F50F0" w:rsidRDefault="00CB7249" w:rsidP="009F50F0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Personal Financial Management System</w:t>
                      </w:r>
                    </w:p>
                    <w:p w14:paraId="3BAD34F1" w14:textId="77777777" w:rsidR="00CB7249" w:rsidRDefault="009F50F0" w:rsidP="00CB7249">
                      <w:pPr>
                        <w:pStyle w:val="ListBullet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/>
                        </w:rPr>
                      </w:pPr>
                      <w:r w:rsidRPr="009F50F0">
                        <w:rPr>
                          <w:rFonts w:asciiTheme="majorHAnsi" w:hAnsiTheme="majorHAnsi"/>
                        </w:rPr>
                        <w:t>Developed a personal financial management system, applying</w:t>
                      </w:r>
                      <w:r w:rsidR="00A02CA0">
                        <w:rPr>
                          <w:rFonts w:asciiTheme="majorHAnsi" w:hAnsiTheme="majorHAnsi"/>
                        </w:rPr>
                        <w:t xml:space="preserve"> </w:t>
                      </w:r>
                      <w:r w:rsidRPr="009F50F0">
                        <w:rPr>
                          <w:rFonts w:asciiTheme="majorHAnsi" w:hAnsiTheme="majorHAnsi"/>
                        </w:rPr>
                        <w:t>DevSecOps methodology, CI/CD with GitLab, and Docker.</w:t>
                      </w:r>
                      <w:r w:rsidR="00CB7249">
                        <w:rPr>
                          <w:rFonts w:asciiTheme="majorHAnsi" w:hAnsiTheme="majorHAnsi"/>
                        </w:rPr>
                        <w:t xml:space="preserve"> </w:t>
                      </w:r>
                    </w:p>
                    <w:p w14:paraId="0AC92791" w14:textId="36593DB5" w:rsidR="009F50F0" w:rsidRDefault="00CB7249" w:rsidP="00CB7249">
                      <w:pPr>
                        <w:pStyle w:val="ListBullet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SolidJS and Tailwind CSS used for front-end.</w:t>
                      </w:r>
                    </w:p>
                    <w:p w14:paraId="74013070" w14:textId="0E912C37" w:rsidR="00CB7249" w:rsidRPr="009F50F0" w:rsidRDefault="00CB7249" w:rsidP="00CB7249">
                      <w:pPr>
                        <w:pStyle w:val="ListBullet"/>
                        <w:numPr>
                          <w:ilvl w:val="0"/>
                          <w:numId w:val="10"/>
                        </w:num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PocketBase and FinnhubAPI used for back-end.</w:t>
                      </w:r>
                    </w:p>
                    <w:p w14:paraId="41AA66AD" w14:textId="5320EE7A" w:rsidR="009F50F0" w:rsidRDefault="00CB7249" w:rsidP="006C054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Pharmacy Management System</w:t>
                      </w:r>
                    </w:p>
                    <w:p w14:paraId="0BC0BDBB" w14:textId="77777777" w:rsidR="00023C06" w:rsidRDefault="00023C06" w:rsidP="00CB7249">
                      <w:pPr>
                        <w:pStyle w:val="ListBullet"/>
                        <w:numPr>
                          <w:ilvl w:val="0"/>
                          <w:numId w:val="11"/>
                        </w:numPr>
                        <w:rPr>
                          <w:rFonts w:asciiTheme="majorHAnsi" w:hAnsiTheme="majorHAnsi"/>
                        </w:rPr>
                      </w:pPr>
                      <w:r w:rsidRPr="00023C06">
                        <w:rPr>
                          <w:rFonts w:asciiTheme="majorHAnsi" w:hAnsiTheme="majorHAnsi"/>
                        </w:rPr>
                        <w:t>Built a pharmacy management system to handle prescription tracking, inventory, and patient records</w:t>
                      </w:r>
                    </w:p>
                    <w:p w14:paraId="204FE443" w14:textId="16E01A57" w:rsidR="00CB7249" w:rsidRDefault="00023C06" w:rsidP="00CB7249">
                      <w:pPr>
                        <w:pStyle w:val="ListBullet"/>
                        <w:numPr>
                          <w:ilvl w:val="0"/>
                          <w:numId w:val="11"/>
                        </w:num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HTML and CSS</w:t>
                      </w:r>
                      <w:r w:rsidR="00CB7249">
                        <w:rPr>
                          <w:rFonts w:asciiTheme="majorHAnsi" w:hAnsiTheme="majorHAnsi"/>
                        </w:rPr>
                        <w:t xml:space="preserve"> used for front-end.</w:t>
                      </w:r>
                    </w:p>
                    <w:p w14:paraId="15D5FF92" w14:textId="7440EBAD" w:rsidR="00CB7249" w:rsidRDefault="00023C06" w:rsidP="00CB7249">
                      <w:pPr>
                        <w:pStyle w:val="ListBullet"/>
                        <w:numPr>
                          <w:ilvl w:val="0"/>
                          <w:numId w:val="11"/>
                        </w:num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Django and </w:t>
                      </w:r>
                      <w:r w:rsidR="00CB7249">
                        <w:rPr>
                          <w:rFonts w:asciiTheme="majorHAnsi" w:hAnsiTheme="majorHAnsi"/>
                        </w:rPr>
                        <w:t>PostgreSQL used for back-end.</w:t>
                      </w:r>
                    </w:p>
                    <w:p w14:paraId="3E4E4A7D" w14:textId="77777777" w:rsidR="006C054F" w:rsidRPr="006C054F" w:rsidRDefault="006C054F" w:rsidP="006C054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747F0" w:rsidRPr="00A747F0">
        <w:t xml:space="preserve">Software Engineering </w:t>
      </w:r>
      <w:r w:rsidR="008C21A5">
        <w:t xml:space="preserve">graduate from the </w:t>
      </w:r>
      <w:r w:rsidR="00A747F0" w:rsidRPr="00A747F0">
        <w:t>University of</w:t>
      </w:r>
      <w:r w:rsidR="008C21A5">
        <w:t xml:space="preserve"> Arizona</w:t>
      </w:r>
      <w:r w:rsidR="00A747F0" w:rsidRPr="00A747F0">
        <w:t>, with hands-on experience in full-stack development, DevSecOps, and CI/CD pipelines. Award-winning designer recognized by Honeywell for aerospace system design. Proven leader with a track record of founding organizations and managing large-scale technical operations — passionate about building software that creates real community impact.</w:t>
      </w:r>
    </w:p>
    <w:sectPr w:rsidR="0071059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758FB"/>
    <w:multiLevelType w:val="hybridMultilevel"/>
    <w:tmpl w:val="BAD6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2792F"/>
    <w:multiLevelType w:val="hybridMultilevel"/>
    <w:tmpl w:val="B4FE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84489C"/>
    <w:multiLevelType w:val="hybridMultilevel"/>
    <w:tmpl w:val="A644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2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1502157771">
    <w:abstractNumId w:val="2"/>
  </w:num>
  <w:num w:numId="7" w16cid:durableId="1213427093">
    <w:abstractNumId w:val="2"/>
  </w:num>
  <w:num w:numId="8" w16cid:durableId="1392847240">
    <w:abstractNumId w:val="2"/>
  </w:num>
  <w:num w:numId="9" w16cid:durableId="732314818">
    <w:abstractNumId w:val="4"/>
  </w:num>
  <w:num w:numId="10" w16cid:durableId="575673102">
    <w:abstractNumId w:val="6"/>
  </w:num>
  <w:num w:numId="11" w16cid:durableId="850022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D5"/>
    <w:rsid w:val="00023C06"/>
    <w:rsid w:val="00032473"/>
    <w:rsid w:val="00036F36"/>
    <w:rsid w:val="00040E09"/>
    <w:rsid w:val="000429E8"/>
    <w:rsid w:val="0006295C"/>
    <w:rsid w:val="000B296B"/>
    <w:rsid w:val="000C238A"/>
    <w:rsid w:val="00122C81"/>
    <w:rsid w:val="00163904"/>
    <w:rsid w:val="001D6762"/>
    <w:rsid w:val="001E501D"/>
    <w:rsid w:val="0021183F"/>
    <w:rsid w:val="00257458"/>
    <w:rsid w:val="0027097E"/>
    <w:rsid w:val="00294C33"/>
    <w:rsid w:val="002A38D2"/>
    <w:rsid w:val="002E432C"/>
    <w:rsid w:val="002F741E"/>
    <w:rsid w:val="00307FD9"/>
    <w:rsid w:val="00313787"/>
    <w:rsid w:val="00334F3B"/>
    <w:rsid w:val="0037036D"/>
    <w:rsid w:val="003905A5"/>
    <w:rsid w:val="003D10AC"/>
    <w:rsid w:val="003D16F8"/>
    <w:rsid w:val="003D346C"/>
    <w:rsid w:val="00422775"/>
    <w:rsid w:val="0047020C"/>
    <w:rsid w:val="0047484C"/>
    <w:rsid w:val="004B79F8"/>
    <w:rsid w:val="004C0DB9"/>
    <w:rsid w:val="004F3FAB"/>
    <w:rsid w:val="00503D27"/>
    <w:rsid w:val="0055578F"/>
    <w:rsid w:val="00560E66"/>
    <w:rsid w:val="005933EA"/>
    <w:rsid w:val="005A30F5"/>
    <w:rsid w:val="005C26C9"/>
    <w:rsid w:val="005F73C2"/>
    <w:rsid w:val="0065772F"/>
    <w:rsid w:val="006A1D0E"/>
    <w:rsid w:val="006A5D8E"/>
    <w:rsid w:val="006C054F"/>
    <w:rsid w:val="006D10BE"/>
    <w:rsid w:val="0071059B"/>
    <w:rsid w:val="00772B75"/>
    <w:rsid w:val="00786A40"/>
    <w:rsid w:val="007A3C8C"/>
    <w:rsid w:val="00813B6C"/>
    <w:rsid w:val="00862E37"/>
    <w:rsid w:val="00873202"/>
    <w:rsid w:val="008801D5"/>
    <w:rsid w:val="008C21A5"/>
    <w:rsid w:val="008C2667"/>
    <w:rsid w:val="008C4DC5"/>
    <w:rsid w:val="008C57C3"/>
    <w:rsid w:val="008C6AAE"/>
    <w:rsid w:val="008D0D66"/>
    <w:rsid w:val="009A74DF"/>
    <w:rsid w:val="009D580B"/>
    <w:rsid w:val="009F50F0"/>
    <w:rsid w:val="009F7DBF"/>
    <w:rsid w:val="00A02CA0"/>
    <w:rsid w:val="00A141B3"/>
    <w:rsid w:val="00A43764"/>
    <w:rsid w:val="00A4544A"/>
    <w:rsid w:val="00A747F0"/>
    <w:rsid w:val="00AC4D65"/>
    <w:rsid w:val="00AE3DA9"/>
    <w:rsid w:val="00B00999"/>
    <w:rsid w:val="00B03055"/>
    <w:rsid w:val="00B55C57"/>
    <w:rsid w:val="00BE7944"/>
    <w:rsid w:val="00C051E3"/>
    <w:rsid w:val="00C115F1"/>
    <w:rsid w:val="00C25EEE"/>
    <w:rsid w:val="00C33426"/>
    <w:rsid w:val="00C36867"/>
    <w:rsid w:val="00C51604"/>
    <w:rsid w:val="00CB7249"/>
    <w:rsid w:val="00CE6323"/>
    <w:rsid w:val="00D920AB"/>
    <w:rsid w:val="00DF528B"/>
    <w:rsid w:val="00E60BEA"/>
    <w:rsid w:val="00E61E70"/>
    <w:rsid w:val="00E70E94"/>
    <w:rsid w:val="00E724A0"/>
    <w:rsid w:val="00EB3841"/>
    <w:rsid w:val="00EF6F27"/>
    <w:rsid w:val="00F00D23"/>
    <w:rsid w:val="00F05A31"/>
    <w:rsid w:val="00F20BEA"/>
    <w:rsid w:val="00F6163A"/>
    <w:rsid w:val="00F64F66"/>
    <w:rsid w:val="00F74CDA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A498"/>
  <w15:chartTrackingRefBased/>
  <w15:docId w15:val="{6249A7A6-E3A3-49DC-BE31-82B8ED16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A02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uga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resume.dotx</Template>
  <TotalTime>260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Cougie Bougie</dc:creator>
  <cp:keywords/>
  <dc:description/>
  <cp:lastModifiedBy>Bellinger, Cougar K - (cougarbellinger)</cp:lastModifiedBy>
  <cp:revision>13</cp:revision>
  <cp:lastPrinted>2026-04-22T17:05:00Z</cp:lastPrinted>
  <dcterms:created xsi:type="dcterms:W3CDTF">2025-06-01T02:26:00Z</dcterms:created>
  <dcterms:modified xsi:type="dcterms:W3CDTF">2026-06-05T16:11:00Z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